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media/image3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FAE6D">
      <w:pPr>
        <w:adjustRightInd w:val="0"/>
        <w:snapToGrid w:val="0"/>
        <w:textAlignment w:val="center"/>
        <w:rPr>
          <w:rFonts w:ascii="思源黑体 CN Medium" w:hAnsi="思源黑体 CN Medium" w:eastAsia="思源黑体 CN Medium" w:cs="思源黑体 CN Medium"/>
          <w:color w:val="1E386B" w:themeColor="accent1" w:themeShade="80"/>
          <w:sz w:val="20"/>
          <w:szCs w:val="20"/>
        </w:rPr>
      </w:pP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36"/>
          <w:szCs w:val="36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5332730</wp:posOffset>
            </wp:positionH>
            <wp:positionV relativeFrom="paragraph">
              <wp:posOffset>-307975</wp:posOffset>
            </wp:positionV>
            <wp:extent cx="1176655" cy="1683385"/>
            <wp:effectExtent l="0" t="0" r="0" b="0"/>
            <wp:wrapThrough wrapText="bothSides">
              <wp:wrapPolygon>
                <wp:start x="0" y="0"/>
                <wp:lineTo x="0" y="21315"/>
                <wp:lineTo x="21262" y="21315"/>
                <wp:lineTo x="21262" y="0"/>
                <wp:lineTo x="0" y="0"/>
              </wp:wrapPolygon>
            </wp:wrapThrough>
            <wp:docPr id="1" name="图片 1" descr="P-Y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-Ya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36"/>
          <w:szCs w:val="36"/>
          <w:lang w:val="en-US" w:eastAsia="zh-CN"/>
        </w:rPr>
        <w:t>杨沛禹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1E386B" w:themeColor="accent1" w:themeShade="80"/>
          <w:sz w:val="36"/>
          <w:szCs w:val="36"/>
        </w:rPr>
        <w:tab/>
      </w:r>
    </w:p>
    <w:p w14:paraId="5B435D1E">
      <w:pPr>
        <w:pStyle w:val="12"/>
        <w:spacing w:before="156"/>
        <w:rPr>
          <w:rFonts w:hint="default" w:eastAsia="思源黑体 CN Medium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出生年月：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2000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月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现居地址：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北京市东城区/荷兰代尔夫特</w:t>
      </w:r>
    </w:p>
    <w:p w14:paraId="425839B7">
      <w:pPr>
        <w:pStyle w:val="12"/>
        <w:spacing w:before="156"/>
        <w:rPr>
          <w:rFonts w:hint="default" w:eastAsia="思源黑体 CN Medium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所在籍贯：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北京市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联系电话：138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11098862</w:t>
      </w:r>
    </w:p>
    <w:p w14:paraId="32F6F048">
      <w:pPr>
        <w:pStyle w:val="12"/>
        <w:spacing w:before="156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学    历：硕士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电子邮箱：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"mailto:patrick_ypy@163.com" </w:instrTex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/>
          <w:lang w:val="en-US" w:eastAsia="zh-CN"/>
        </w:rPr>
        <w:t>patrick_ypy@163.com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1648F30C">
      <w:pPr>
        <w:pStyle w:val="12"/>
        <w:spacing w:before="156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个人主页：</w:t>
      </w:r>
      <w:r>
        <w:rPr>
          <w:rFonts w:hint="default" w:ascii="Times New Roman" w:hAnsi="Times New Roman" w:cs="Times New Roman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https://patrickyang-5.github.io/Patrick-Self-Intro/</w:t>
      </w:r>
    </w:p>
    <w:p w14:paraId="466CCD2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0" w:afterLines="0"/>
        <w:textAlignment w:val="auto"/>
      </w:pPr>
      <w:r>
        <mc:AlternateContent>
          <mc:Choice Requires="wpg">
            <w:drawing>
              <wp:inline distT="0" distB="0" distL="114300" distR="114300">
                <wp:extent cx="6275705" cy="291465"/>
                <wp:effectExtent l="0" t="0" r="10795" b="13335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705" cy="291465"/>
                          <a:chOff x="3804" y="3856"/>
                          <a:chExt cx="9883" cy="459"/>
                        </a:xfrm>
                      </wpg:grpSpPr>
                      <wps:wsp>
                        <wps:cNvPr id="52" name="圆角矩形 52"/>
                        <wps:cNvSpPr/>
                        <wps:spPr>
                          <a:xfrm>
                            <a:off x="3804" y="3856"/>
                            <a:ext cx="2086" cy="428"/>
                          </a:xfrm>
                          <a:prstGeom prst="parallelogram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38F931">
                              <w:pPr>
                                <w:pStyle w:val="10"/>
                                <w:rPr>
                                  <w:rFonts w:hint="eastAsia" w:eastAsia="思源黑体 CN Medium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教育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接连接符 5"/>
                        <wps:cNvCnPr/>
                        <wps:spPr>
                          <a:xfrm>
                            <a:off x="3822" y="4315"/>
                            <a:ext cx="98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https://img8.file.cache.docer.com/storage/official/image/2023/05/09/7bcfb808117335e959868a2389a251c8.png" descr="eyJpZCI6NDQ1MDk4NC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45" y="3897"/>
                            <a:ext cx="340" cy="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494.15pt;" coordorigin="3804,3856" coordsize="9883,459" o:gfxdata="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">
                <o:lock v:ext="edit" aspectratio="f"/>
                <v:shape id="圆角矩形 52" o:spid="_x0000_s1026" o:spt="7" type="#_x0000_t7" style="position:absolute;left:3804;top:3856;height:428;width:2086;mso-wrap-style:none;v-text-anchor:middle;" fillcolor="#1E386B [1604]" filled="t" stroked="f" coordsize="21600,21600" o:gfxdata="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Pqob4A&#10;AADbAAAADwAAAAAAAAABACAAAAAiAAAAZHJzL2Rvd25yZXYueG1sUEsBAhQAFAAAAAgAh07iQDMv&#10;BZ47AAAAOQAAABAAAAAAAAAAAQAgAAAADQEAAGRycy9zaGFwZXhtbC54bWxQSwUGAAAAAAYABgBb&#10;AQAAtwMAAAAA&#10;" adj="1108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0mm,0mm">
                    <w:txbxContent>
                      <w:p w14:paraId="3238F931">
                        <w:pPr>
                          <w:pStyle w:val="10"/>
                          <w:rPr>
                            <w:rFonts w:hint="eastAsia" w:eastAsia="思源黑体 CN Medium"/>
                            <w:b/>
                            <w:b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教育</w:t>
                        </w: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5" o:spid="_x0000_s1026" o:spt="20" style="position:absolute;left:3822;top:4315;height:0;width:9865;" filled="f" stroked="t" coordsize="21600,21600" o:gfxdata="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YhZ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 [2412]" miterlimit="8" joinstyle="miter"/>
                  <v:imagedata o:title=""/>
                  <o:lock v:ext="edit" aspectratio="f"/>
                </v:line>
                <v:shape id="https://img8.file.cache.docer.com/storage/official/image/2023/05/09/7bcfb808117335e959868a2389a251c8.png" o:spid="_x0000_s1026" o:spt="75" alt="eyJpZCI6NDQ1MDk4NCwicmVzb3VyY2Vfa2V5IjoiMTAifQ==" type="#_x0000_t75" style="position:absolute;left:4045;top:3897;height:340;width:340;" filled="f" o:preferrelative="t" stroked="f" coordsize="21600,21600" o:gfxdata="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aJyO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4A1A4AF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2023.09-今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荷兰代尔夫特理工大学/两年制硕士：机器人学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GPA：8.2/10</w:t>
      </w:r>
      <w:bookmarkStart w:id="0" w:name="_GoBack"/>
      <w:bookmarkEnd w:id="0"/>
    </w:p>
    <w:p w14:paraId="42695EC2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/>
        </w:rPr>
      </w:pPr>
      <w:r>
        <w:rPr>
          <w:rFonts w:hint="eastAsia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核心课程：</w:t>
      </w:r>
      <w:r>
        <w:rPr>
          <w:rFonts w:hint="default" w:ascii="Arial" w:hAnsi="Arial" w:cs="Arial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Robot Dynamics &amp; Control</w:t>
      </w:r>
      <w:r>
        <w:rPr>
          <w:rFonts w:hint="eastAsia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ascii="Arial" w:hAnsi="Arial" w:cs="Arial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Machine Learning for Robotics、Planning &amp; Decision Making</w:t>
      </w:r>
    </w:p>
    <w:p w14:paraId="23528415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2024.06-2024.07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苏黎世联邦理工大学/</w:t>
      </w:r>
      <w:r>
        <w:rPr>
          <w:rFonts w:hint="default" w:ascii="Arial" w:hAnsi="Arial" w:cs="Arial"/>
          <w:lang w:val="en-US" w:eastAsia="zh-CN"/>
        </w:rPr>
        <w:t>Robotics Summer School</w:t>
      </w:r>
      <w:r>
        <w:rPr>
          <w:rFonts w:hint="eastAsia"/>
          <w:lang w:val="en-US" w:eastAsia="zh-CN"/>
        </w:rPr>
        <w:tab/>
      </w:r>
      <w:r>
        <w:rPr>
          <w:rFonts w:hint="default" w:ascii="Arial" w:hAnsi="Arial" w:cs="Arial"/>
          <w:lang w:val="en-US" w:eastAsia="zh-CN"/>
        </w:rPr>
        <w:t>Accomplish</w:t>
      </w:r>
    </w:p>
    <w:p w14:paraId="2340470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/>
        </w:rPr>
      </w:pPr>
      <w:r>
        <w:rPr>
          <w:rFonts w:hint="eastAsia" w:ascii="Arial" w:hAnsi="Arial" w:cs="Arial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核心任务：废墟环境下机器人自主导航与探测</w:t>
      </w:r>
    </w:p>
    <w:p w14:paraId="57081B13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-20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北京理工大学/</w:t>
      </w:r>
      <w:r>
        <w:rPr>
          <w:rFonts w:hint="eastAsia"/>
        </w:rPr>
        <w:t>本科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自动化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GPA:87.5/100</w:t>
      </w:r>
    </w:p>
    <w:p w14:paraId="5D2D227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核心课程：自动控制原理、数字/模拟电子技术、智能控制系统、机器人智能感知等</w:t>
      </w:r>
    </w:p>
    <w:p w14:paraId="55A3F5F5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北卡罗莱纳州立大学/GEARS Program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GPA:98/100</w:t>
      </w:r>
    </w:p>
    <w:p w14:paraId="2C9E7413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157" w:afterLines="50"/>
        <w:textAlignment w:val="auto"/>
        <w:rPr>
          <w:rFonts w:hint="default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思源黑体 CN Medium"/>
          <w:b w:val="0"/>
          <w:bCs w:val="0"/>
          <w:color w:val="404040" w:themeColor="text1" w:themeTint="BF"/>
          <w:sz w:val="22"/>
          <w:szCs w:val="22"/>
          <w:shd w:val="clear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核心任务：基于正交视觉的特征识别和运动重建系统设计</w:t>
      </w:r>
    </w:p>
    <w:p w14:paraId="74AC6C6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textAlignment w:val="auto"/>
      </w:pPr>
      <w:r>
        <mc:AlternateContent>
          <mc:Choice Requires="wpg">
            <w:drawing>
              <wp:inline distT="0" distB="0" distL="114300" distR="114300">
                <wp:extent cx="6275070" cy="290830"/>
                <wp:effectExtent l="0" t="0" r="3810" b="13970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90830"/>
                          <a:chOff x="3804" y="6658"/>
                          <a:chExt cx="9882" cy="458"/>
                        </a:xfrm>
                      </wpg:grpSpPr>
                      <wpg:grpSp>
                        <wpg:cNvPr id="9" name="组合 19"/>
                        <wpg:cNvGrpSpPr/>
                        <wpg:grpSpPr>
                          <a:xfrm>
                            <a:off x="3804" y="6658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0" name="圆角矩形 52"/>
                          <wps:cNvSpPr/>
                          <wps:spPr>
                            <a:xfrm>
                              <a:off x="1472" y="4024"/>
                              <a:ext cx="2090" cy="426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293DCC">
                                <w:pPr>
                                  <w:pStyle w:val="1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接连接符 5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4" name="https://img8.file.cache.docer.com/storage/official/image/2023/05/15/809d384acfe09a6fcc90edd56dcf14fe.png" descr="eyJpZCI6MjE1NTk1ODksInJlc291cmNlX2tleSI6IjEwIn0=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89" y="672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494.1pt;" coordorigin="3804,6658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">
                <o:lock v:ext="edit" aspectratio="f"/>
                <v:group id="组合 19" o:spid="_x0000_s1026" o:spt="203" style="position:absolute;left:3804;top:6658;height:459;width:9883;" coordorigin="1472,4024" coordsize="9883,459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圆角矩形 52" o:spid="_x0000_s1026" o:spt="7" type="#_x0000_t7" style="position:absolute;left:1472;top:4024;height:426;width:2090;mso-wrap-style:none;v-text-anchor:middle;" fillcolor="#1E386B [1604]" filled="t" stroked="f" coordsize="21600,21600" o:gfxdata="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EEzG5AAAA2wAA&#10;AA8AAAAAAAAAAQAgAAAAIgAAAGRycy9kb3ducmV2LnhtbFBLAQIUABQAAAAIAIdO4kAzLwWeOwAA&#10;ADkAAAAQAAAAAAAAAAEAIAAAAAgBAABkcnMvc2hhcGV4bWwueG1sUEsFBgAAAAAGAAYAWwEAALID&#10;AAAAAA==&#10;" adj="1101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3B293DCC">
                          <w:pPr>
                            <w:pStyle w:val="1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经历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1490;top:4483;height:0;width:9865;" filled="f" stroked="t" coordsize="21600,21600" o:gfxdata="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wEJG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</v:group>
                <v:shape id="https://img8.file.cache.docer.com/storage/official/image/2023/05/15/809d384acfe09a6fcc90edd56dcf14fe.png" o:spid="_x0000_s1026" o:spt="75" alt="eyJpZCI6MjE1NTk1ODksInJlc291cmNlX2tleSI6IjEwIn0=" type="#_x0000_t75" style="position:absolute;left:4089;top:6724;height:283;width:283;" filled="f" o:preferrelative="t" stroked="f" coordsize="21600,21600" o:gfxdata="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qd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E70E41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auto"/>
          <w:u w:val="single"/>
          <w:lang w:val="en-US" w:eastAsia="zh-CN"/>
        </w:rPr>
        <w:t>当前工作：</w:t>
      </w:r>
    </w:p>
    <w:p w14:paraId="06444ADA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 w:eastAsia="思源黑体 CN Medium"/>
          <w:lang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今</w:t>
      </w:r>
      <w:r>
        <w:rPr>
          <w:rFonts w:hint="eastAsia"/>
        </w:rPr>
        <w:tab/>
      </w:r>
      <w:r>
        <w:rPr>
          <w:rFonts w:hint="eastAsia" w:ascii="Arial" w:hAnsi="Arial" w:cs="Arial"/>
          <w:lang w:val="en-US" w:eastAsia="zh-CN"/>
        </w:rPr>
        <w:t>Terrain-aware Safe Locomotion for Quadrupedal Robots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研究员</w:t>
      </w:r>
    </w:p>
    <w:p w14:paraId="609184A3">
      <w:pPr>
        <w:pStyle w:val="14"/>
        <w:rPr>
          <w:rFonts w:hint="default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指导教师：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Prof.</w:t>
      </w:r>
      <w:r>
        <w:rPr>
          <w:rFonts w:hint="default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C. Della Santina / Dr. J. Ding</w:t>
      </w:r>
    </w:p>
    <w:p w14:paraId="796F29D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主要任务内容：</w:t>
      </w:r>
    </w:p>
    <w:p w14:paraId="61CD72A4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Unitree Go1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四足机器人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开发不平地形下基于本体感知的复合估计系统，并实现四元数MPC。</w:t>
      </w:r>
    </w:p>
    <w:p w14:paraId="5C2207BE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基于CBF和SRL方法进行四足机器人运动控制的安全保障研究。</w:t>
      </w:r>
    </w:p>
    <w:p w14:paraId="408D5E3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在投文章：</w:t>
      </w:r>
    </w:p>
    <w:p w14:paraId="1638DDC4">
      <w:pPr>
        <w:numPr>
          <w:ilvl w:val="0"/>
          <w:numId w:val="2"/>
        </w:numPr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Peiyu Yang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Jiatao Ding, Wei Pan, and Cosimo Della Santina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"Towards Terrain-Aware Safe Locomotion for Quadrupedal Robots Using Proprioceptive Sensing"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s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ubmitted to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IROS 2025</w:t>
      </w:r>
    </w:p>
    <w:p w14:paraId="73A6EB69">
      <w:pPr>
        <w:numPr>
          <w:ilvl w:val="0"/>
          <w:numId w:val="2"/>
        </w:numPr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Jiatao Ding, </w:t>
      </w:r>
      <w:r>
        <w:rPr>
          <w:rFonts w:hint="eastAsia"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Peiyu Yang</w:t>
      </w: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Fabio Boekel, Jens Kober, Wei Pan, Matteo Saveriano, and Cosimo Della Santina, </w:t>
      </w:r>
      <w:r>
        <w:rPr>
          <w:rFonts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ArtsQuad: Versatile, Robust, and Explosive Motion with Rigid and Articulated Compliant Quadrupeds</w:t>
      </w:r>
      <w:r>
        <w:rPr>
          <w:rFonts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target journal: IJRR</w:t>
      </w:r>
    </w:p>
    <w:p w14:paraId="36427350">
      <w:pPr>
        <w:numPr>
          <w:ilvl w:val="0"/>
          <w:numId w:val="2"/>
        </w:numPr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Edoardo Panichi, Jiatao Ding, Vassil Atanassov, </w:t>
      </w:r>
      <w:r>
        <w:rPr>
          <w:rFonts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Peiyu Yang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Jens Kober, Wei Pan and Cosimo Della Santina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On-the-Fly Jumping with Soft Landing: Leveraging Trajectory Optimization and Behavior Cloning</w:t>
      </w:r>
      <w:r>
        <w:rPr>
          <w:rFonts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Times New Roman" w:hAnsi="Times New Roman" w:eastAsia="Cambria" w:cs="Times New Roman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submitted to TMECH</w:t>
      </w:r>
    </w:p>
    <w:p w14:paraId="17BC5723">
      <w:pPr>
        <w:numPr>
          <w:numId w:val="0"/>
        </w:numPr>
        <w:ind w:leftChars="0"/>
        <w:rPr>
          <w:rFonts w:hint="eastAsia"/>
          <w:i w:val="0"/>
          <w:iCs w:val="0"/>
          <w:color w:val="auto"/>
          <w:sz w:val="22"/>
          <w:szCs w:val="22"/>
          <w:u w:val="single"/>
          <w:lang w:val="en-US" w:eastAsia="zh-CN"/>
        </w:rPr>
      </w:pPr>
    </w:p>
    <w:p w14:paraId="4EA697C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/>
          <w:i w:val="0"/>
          <w:iCs w:val="0"/>
          <w:color w:val="auto"/>
          <w:sz w:val="22"/>
          <w:szCs w:val="22"/>
          <w:u w:val="single"/>
          <w:lang w:val="en-US" w:eastAsia="zh-CN"/>
        </w:rPr>
      </w:pPr>
      <w:r>
        <w:rPr>
          <w:rFonts w:hint="eastAsia"/>
          <w:i w:val="0"/>
          <w:iCs w:val="0"/>
          <w:color w:val="auto"/>
          <w:sz w:val="22"/>
          <w:szCs w:val="22"/>
          <w:u w:val="single"/>
          <w:lang w:val="en-US" w:eastAsia="zh-CN"/>
        </w:rPr>
        <w:t>实习经历：</w:t>
      </w:r>
    </w:p>
    <w:p w14:paraId="1A9DA9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2022.07-2022.10</w:t>
      </w:r>
      <w:r>
        <w:rPr>
          <w:rFonts w:hint="eastAsia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Design and Fabrication of a Legged Robot Prototype</w:t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实习岗位：研究员</w:t>
      </w:r>
    </w:p>
    <w:p w14:paraId="43105438">
      <w:pPr>
        <w:pStyle w:val="14"/>
        <w:rPr>
          <w:rFonts w:hint="default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指导教师：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Prof. Lionel Birglen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实习单位：加拿大蒙特利尔大学理工学院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实习项目：MITACS</w:t>
      </w:r>
    </w:p>
    <w:p w14:paraId="235A286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思源黑体 CN Medium" w:hAnsi="思源黑体 CN Medium" w:eastAsia="思源黑体 CN Medium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主要</w:t>
      </w:r>
      <w:r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任务内容：</w:t>
      </w:r>
    </w:p>
    <w:p w14:paraId="08A54447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设计一种基于霍肯连杆和受电弓结构的地形自适应机器人腿部结构。</w:t>
      </w:r>
    </w:p>
    <w:p w14:paraId="42553D8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创新性地引入自适应系统的旋转阻尼装置，大幅提升系统在极端地形障碍下的稳定性。</w:t>
      </w:r>
    </w:p>
    <w:p w14:paraId="493BD5B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ind w:left="0" w:leftChars="0" w:firstLine="0" w:firstLineChars="0"/>
        <w:textAlignment w:val="auto"/>
        <w:rPr>
          <w:rFonts w:hint="default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Times New Roman"/>
          <w:color w:val="404040" w:themeColor="text1" w:themeTint="BF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设计两种样机，进行样机制造与装配，进行对比实验以验证系统有效性。</w:t>
      </w:r>
    </w:p>
    <w:p w14:paraId="7D4B3EBA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 w:cs="Times New Roman"/>
          <w:color w:val="auto"/>
          <w:kern w:val="0"/>
          <w:sz w:val="22"/>
          <w:szCs w:val="22"/>
          <w:u w:val="single"/>
          <w:shd w:val="clear" w:color="auto" w:fill="FFFFFF"/>
          <w:lang w:val="en-US" w:eastAsia="zh-CN" w:bidi="ar-SA"/>
        </w:rPr>
      </w:pPr>
      <w:r>
        <w:rPr>
          <w:rFonts w:hint="eastAsia"/>
          <w:color w:val="auto"/>
          <w:u w:val="single"/>
          <w:lang w:val="en-US" w:eastAsia="zh-CN"/>
        </w:rPr>
        <w:t>项目经历：</w:t>
      </w:r>
    </w:p>
    <w:p w14:paraId="15C6937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eastAsia" w:eastAsia="思源黑体 CN Medium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-20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灵巧抗冲击并联式双足机器人</w:t>
      </w:r>
      <w:r>
        <w:rPr>
          <w:rFonts w:hint="eastAsia"/>
        </w:rPr>
        <w:tab/>
      </w:r>
      <w:r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>研究员</w:t>
      </w:r>
    </w:p>
    <w:p w14:paraId="1300F8F7">
      <w:pPr>
        <w:pStyle w:val="14"/>
        <w:rPr>
          <w:rFonts w:hint="default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指导教师：宋文杰教授</w:t>
      </w:r>
    </w:p>
    <w:p w14:paraId="743FD4FF">
      <w:pPr>
        <w:pStyle w:val="15"/>
        <w:numPr>
          <w:ilvl w:val="0"/>
          <w:numId w:val="0"/>
        </w:numP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主要任务内容：</w:t>
      </w:r>
    </w:p>
    <w:p w14:paraId="77479930">
      <w:pPr>
        <w:pStyle w:val="15"/>
        <w:numPr>
          <w:ilvl w:val="0"/>
          <w:numId w:val="4"/>
        </w:numP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组织团队研发并测试一种类人大小的高负载并联结构双足机器人。</w:t>
      </w:r>
    </w:p>
    <w:p w14:paraId="2FBCECF3">
      <w:pPr>
        <w:pStyle w:val="15"/>
        <w:numPr>
          <w:ilvl w:val="0"/>
          <w:numId w:val="4"/>
        </w:numP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设计主被动柔顺方案，将机器人坠落状态下所受冲击降低76%。</w:t>
      </w:r>
    </w:p>
    <w:p w14:paraId="1DA3480A">
      <w:pPr>
        <w:pStyle w:val="15"/>
        <w:numPr>
          <w:ilvl w:val="0"/>
          <w:numId w:val="4"/>
        </w:numP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实现基于扩展卡尔曼滤波的状态估计方法，并进行实验验证该算法有效性。</w:t>
      </w:r>
    </w:p>
    <w:p w14:paraId="391BAD61">
      <w:pPr>
        <w:pStyle w:val="15"/>
        <w:numPr>
          <w:ilvl w:val="0"/>
          <w:numId w:val="0"/>
        </w:numP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项目成果：</w:t>
      </w:r>
    </w:p>
    <w:p w14:paraId="681204EB">
      <w:pPr>
        <w:numPr>
          <w:ilvl w:val="0"/>
          <w:numId w:val="2"/>
        </w:numPr>
        <w:rPr>
          <w:rFonts w:hint="default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Yizhao Qian</w:t>
      </w:r>
      <w:r>
        <w:rPr>
          <w:rFonts w:hint="default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</w:t>
      </w:r>
      <w:r>
        <w:rPr>
          <w:rFonts w:hint="eastAsia"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eiyu</w:t>
      </w:r>
      <w:r>
        <w:rPr>
          <w:rFonts w:hint="default"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Yang</w:t>
      </w:r>
      <w:r>
        <w:rPr>
          <w:rFonts w:hint="default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Weicheng</w:t>
      </w:r>
      <w:r>
        <w:rPr>
          <w:rFonts w:hint="default" w:ascii="Times New Roman" w:hAnsi="Times New Roman" w:eastAsia="Cambria" w:cs="Times New Roman"/>
          <w:b w:val="0"/>
          <w:bCs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Liu .etc "Generative Design of XingT, A Human-sized Heavy-duty Bipedal Robot." In 2022 IEEE ROBIO </w:t>
      </w:r>
      <w:r>
        <w:rPr>
          <w:rFonts w:hint="default" w:ascii="Times New Roman" w:hAnsi="Times New Roman" w:eastAsia="Cambria" w:cs="Times New Roman"/>
          <w:b/>
          <w:bCs w:val="0"/>
          <w:color w:val="404040" w:themeColor="text1" w:themeTint="BF"/>
          <w:kern w:val="0"/>
          <w:sz w:val="22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(Best Paper in Biomimetics)</w:t>
      </w:r>
    </w:p>
    <w:p w14:paraId="39549AA6">
      <w:pPr>
        <w:pStyle w:val="15"/>
        <w:numPr>
          <w:ilvl w:val="0"/>
          <w:numId w:val="5"/>
        </w:numPr>
        <w:shd w:val="clear" w:color="auto" w:fill="FFFFFF"/>
        <w:ind w:left="420" w:leftChars="0" w:hanging="420" w:firstLineChars="0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中国国家专利两项</w:t>
      </w:r>
    </w:p>
    <w:p w14:paraId="082AAE67">
      <w:pPr>
        <w:pStyle w:val="15"/>
        <w:numPr>
          <w:ilvl w:val="0"/>
          <w:numId w:val="5"/>
        </w:numPr>
        <w:shd w:val="clear" w:color="auto" w:fill="FFFFFF"/>
        <w:ind w:left="420" w:leftChars="0" w:hanging="420" w:firstLineChars="0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国家级挑战杯黑科技赛道一等奖</w:t>
      </w:r>
    </w:p>
    <w:p w14:paraId="728338B2">
      <w:pPr>
        <w:pStyle w:val="15"/>
        <w:numPr>
          <w:ilvl w:val="0"/>
          <w:numId w:val="5"/>
        </w:numPr>
        <w:shd w:val="clear" w:color="auto" w:fill="FFFFFF"/>
        <w:ind w:left="420" w:leftChars="0" w:hanging="420" w:firstLineChars="0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全国大学生机械创新设计大赛（北京）一等奖</w:t>
      </w:r>
    </w:p>
    <w:p w14:paraId="358C1DF1">
      <w:pPr>
        <w:pStyle w:val="15"/>
        <w:numPr>
          <w:ilvl w:val="0"/>
          <w:numId w:val="0"/>
        </w:numPr>
        <w:shd w:val="clear" w:color="auto" w:fill="FFFFFF"/>
        <w:wordWrap w:val="0"/>
        <w:adjustRightInd w:val="0"/>
        <w:snapToGrid w:val="0"/>
        <w:contextualSpacing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-299085</wp:posOffset>
                </wp:positionV>
                <wp:extent cx="1630680" cy="2110740"/>
                <wp:effectExtent l="0" t="0" r="0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1540" y="431800"/>
                          <a:ext cx="1630680" cy="2110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5.75pt;margin-top:-23.55pt;height:166.2pt;width:128.4pt;z-index:-251655168;v-text-anchor:middle;mso-width-relative:page;mso-height-relative:page;" fillcolor="#FFFFFF [3212]" filled="t" stroked="f" coordsize="21600,21600" o:gfxdata="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cCTzNNsAAAAMAQAADwAAAAAAAAABACAAAAAiAAAA&#10;ZHJzL2Rvd25yZXYueG1sUEsBAhQAFAAAAAgAh07iQGX2IAh2AgAA2Q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0E0538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2024.04</w:t>
      </w:r>
      <w:r>
        <w:rPr>
          <w:rFonts w:hint="eastAsia"/>
        </w:rPr>
        <w:tab/>
      </w:r>
      <w:r>
        <w:rPr>
          <w:rFonts w:hint="default" w:ascii="Arial" w:hAnsi="Arial" w:cs="Arial"/>
          <w:lang w:val="en-US" w:eastAsia="zh-CN"/>
        </w:rPr>
        <w:t>Multi-UAV</w:t>
      </w:r>
      <w:r>
        <w:rPr>
          <w:rFonts w:hint="eastAsia" w:ascii="Arial" w:hAnsi="Arial" w:cs="Arial"/>
          <w:lang w:val="en-US" w:eastAsia="zh-CN"/>
        </w:rPr>
        <w:t>s</w:t>
      </w:r>
      <w:r>
        <w:rPr>
          <w:rFonts w:hint="default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val="en-US" w:eastAsia="zh-CN"/>
        </w:rPr>
        <w:t>P</w:t>
      </w:r>
      <w:r>
        <w:rPr>
          <w:rFonts w:hint="default" w:ascii="Arial" w:hAnsi="Arial" w:cs="Arial"/>
          <w:lang w:val="en-US" w:eastAsia="zh-CN"/>
        </w:rPr>
        <w:t xml:space="preserve">lanning and </w:t>
      </w:r>
      <w:r>
        <w:rPr>
          <w:rFonts w:hint="eastAsia" w:ascii="Arial" w:hAnsi="Arial" w:cs="Arial"/>
          <w:lang w:val="en-US" w:eastAsia="zh-CN"/>
        </w:rPr>
        <w:t>C</w:t>
      </w:r>
      <w:r>
        <w:rPr>
          <w:rFonts w:hint="default" w:ascii="Arial" w:hAnsi="Arial" w:cs="Arial"/>
          <w:lang w:val="en-US" w:eastAsia="zh-CN"/>
        </w:rPr>
        <w:t>ontrol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研究员</w:t>
      </w:r>
    </w:p>
    <w:p w14:paraId="255F52A6">
      <w:pPr>
        <w:pStyle w:val="14"/>
        <w:rPr>
          <w:rFonts w:hint="default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指导教师：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Prof. </w:t>
      </w:r>
      <w:r>
        <w:rPr>
          <w:rFonts w:hint="default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J. Alonso-Mora</w:t>
      </w:r>
      <w:r>
        <w:rPr>
          <w:rFonts w:hint="eastAsia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/ Prof. </w:t>
      </w:r>
      <w:r>
        <w:rPr>
          <w:rFonts w:hint="default" w:ascii="Arial" w:hAnsi="Arial" w:cs="Arial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S. Grammatico</w:t>
      </w:r>
    </w:p>
    <w:p w14:paraId="0C4FFA2A">
      <w:pPr>
        <w:pStyle w:val="15"/>
        <w:numPr>
          <w:ilvl w:val="0"/>
          <w:numId w:val="0"/>
        </w:numPr>
        <w:shd w:val="clear" w:color="auto" w:fill="FFFFFF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主要任务内容：</w:t>
      </w:r>
    </w:p>
    <w:p w14:paraId="5845F8D7">
      <w:pPr>
        <w:pStyle w:val="15"/>
        <w:numPr>
          <w:ilvl w:val="0"/>
          <w:numId w:val="6"/>
        </w:numPr>
        <w:shd w:val="clear" w:color="auto" w:fill="FFFFFF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开发包含全局和局部路径规划的多无人机导航系统。</w:t>
      </w:r>
    </w:p>
    <w:p w14:paraId="5271D155">
      <w:pPr>
        <w:pStyle w:val="15"/>
        <w:numPr>
          <w:ilvl w:val="0"/>
          <w:numId w:val="6"/>
        </w:numPr>
        <w:shd w:val="clear" w:color="auto" w:fill="FFFFFF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在全局路径规划中分别实现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A*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和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RRT*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算法，并进行算法优化及性能对比。</w:t>
      </w:r>
    </w:p>
    <w:p w14:paraId="763D0274">
      <w:pPr>
        <w:pStyle w:val="15"/>
        <w:numPr>
          <w:ilvl w:val="0"/>
          <w:numId w:val="6"/>
        </w:numPr>
        <w:shd w:val="clear" w:color="auto" w:fill="FFFFFF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在局部路径规划中设计软约束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MPC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和人工势场，实现无人机间和无人机与动态障碍物的避障能力。</w:t>
      </w:r>
    </w:p>
    <w:p w14:paraId="0921C61E">
      <w:pPr>
        <w:pStyle w:val="15"/>
        <w:numPr>
          <w:ilvl w:val="0"/>
          <w:numId w:val="6"/>
        </w:numPr>
        <w:shd w:val="clear" w:color="auto" w:fill="FFFFFF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进行基于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Pybullet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的仿真与数值分析，用于面向全局与局部导航方法的对比实验。</w:t>
      </w:r>
    </w:p>
    <w:p w14:paraId="2E6BF6DF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项目成果：</w:t>
      </w:r>
    </w:p>
    <w:p w14:paraId="6AD8F738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ind w:left="420" w:leftChars="0" w:hanging="420" w:firstLineChars="0"/>
        <w:textAlignment w:val="auto"/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开源仓库：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"https://github.com/PatrickYang-5/MPC_drones" </w:instrTex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default" w:ascii="Arial" w:hAnsi="Arial" w:cs="Arial"/>
          <w:lang w:val="en-US" w:eastAsia="zh-CN"/>
        </w:rPr>
        <w:t>https://github.com/PatrickYang-5/MPC_drones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1AE1222A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ind w:left="420" w:leftChars="0" w:hanging="420" w:firstLineChars="0"/>
        <w:textAlignment w:val="auto"/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项目视频：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"https://www.youtube.com/watch?v=RkOqEFh1KFM" </w:instrTex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 w:ascii="Arial" w:hAnsi="Arial" w:cs="Arial"/>
          <w:lang w:val="en-US" w:eastAsia="zh-CN"/>
        </w:rPr>
        <w:t>https://www.youtube.com/watch?v=RkOqEFh1KFM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333BF5ED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ind w:left="420" w:leftChars="0" w:hanging="420" w:firstLineChars="0"/>
        <w:textAlignment w:val="auto"/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项目评分：9.4/10</w:t>
      </w:r>
    </w:p>
    <w:p w14:paraId="4747B38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textAlignment w:val="auto"/>
      </w:pPr>
      <w:r>
        <mc:AlternateContent>
          <mc:Choice Requires="wpg">
            <w:drawing>
              <wp:inline distT="0" distB="0" distL="114300" distR="114300">
                <wp:extent cx="6275070" cy="290830"/>
                <wp:effectExtent l="0" t="0" r="3810" b="1397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90830"/>
                          <a:chOff x="4972" y="11600"/>
                          <a:chExt cx="9882" cy="458"/>
                        </a:xfrm>
                      </wpg:grpSpPr>
                      <wpg:grpSp>
                        <wpg:cNvPr id="13" name="组合 19"/>
                        <wpg:cNvGrpSpPr/>
                        <wpg:grpSpPr>
                          <a:xfrm>
                            <a:off x="4972" y="11600"/>
                            <a:ext cx="9883" cy="459"/>
                            <a:chOff x="1472" y="4024"/>
                            <a:chExt cx="9883" cy="459"/>
                          </a:xfrm>
                        </wpg:grpSpPr>
                        <wps:wsp>
                          <wps:cNvPr id="26" name="圆角矩形 52"/>
                          <wps:cNvSpPr/>
                          <wps:spPr>
                            <a:xfrm>
                              <a:off x="1472" y="4024"/>
                              <a:ext cx="2090" cy="427"/>
                            </a:xfrm>
                            <a:prstGeom prst="parallelogram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CE81E9">
                                <w:pPr>
                                  <w:pStyle w:val="1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val="en-US" w:eastAsia="zh-CN"/>
                                  </w:rPr>
                                  <w:t>相关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直接连接符 5"/>
                          <wps:cNvCnPr/>
                          <wps:spPr>
                            <a:xfrm>
                              <a:off x="1490" y="4483"/>
                              <a:ext cx="98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0" name="图片 30" descr="eyJpZCI6MzY1ODk0My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34" y="1168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494.1pt;" coordorigin="4972,11600" coordsize="9882,458" o:gfxdata="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">
                <o:lock v:ext="edit" aspectratio="f"/>
                <v:group id="组合 19" o:spid="_x0000_s1026" o:spt="203" style="position:absolute;left:4972;top:11600;height:459;width:9883;" coordorigin="1472,4024" coordsize="9883,45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圆角矩形 52" o:spid="_x0000_s1026" o:spt="7" type="#_x0000_t7" style="position:absolute;left:1472;top:4024;height:427;width:2090;mso-wrap-style:none;v-text-anchor:middle;" fillcolor="#1E386B [1604]" filled="t" stroked="f" coordsize="21600,21600" o:gfxdata="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SCD7sAAADb&#10;AAAADwAAAAAAAAABACAAAAAiAAAAZHJzL2Rvd25yZXYueG1sUEsBAhQAFAAAAAgAh07iQDMvBZ47&#10;AAAAOQAAABAAAAAAAAAAAQAgAAAACgEAAGRycy9zaGFwZXhtbC54bWxQSwUGAAAAAAYABgBbAQAA&#10;tAMAAAAA&#10;" adj="1103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9mm,0mm,0mm,0mm">
                      <w:txbxContent>
                        <w:p w14:paraId="63CE81E9">
                          <w:pPr>
                            <w:pStyle w:val="1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val="en-US" w:eastAsia="zh-CN"/>
                            </w:rPr>
                            <w:t>相关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技能</w:t>
                          </w:r>
                        </w:p>
                      </w:txbxContent>
                    </v:textbox>
                  </v:shape>
                  <v:line id="直接连接符 5" o:spid="_x0000_s1026" o:spt="20" style="position:absolute;left:1490;top:4483;height:0;width:9865;" filled="f" stroked="t" coordsize="21600,21600" o:gfxdata="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V/q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BFBFBF [2412]" miterlimit="8" joinstyle="miter"/>
                    <v:imagedata o:title=""/>
                    <o:lock v:ext="edit" aspectratio="f"/>
                  </v:line>
                </v:group>
                <v:shape id="_x0000_s1026" o:spid="_x0000_s1026" o:spt="75" alt="eyJpZCI6MzY1ODk0MywicmVzb3VyY2Vfa2V5IjoiMTAifQ==" type="#_x0000_t75" style="position:absolute;left:5234;top:11684;height:283;width:283;" filled="f" o:preferrelative="t" stroked="f" coordsize="21600,21600" o:gfxdata="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56G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A70B947">
      <w:pPr>
        <w:pStyle w:val="15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语言能力：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托福:106，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GRE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  <w:r>
        <w:rPr>
          <w:rFonts w:hint="eastAsia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325+3</w:t>
      </w:r>
      <w:r>
        <w:rPr>
          <w:rFonts w:hint="default" w:ascii="Arial" w:hAnsi="Arial" w:cs="Arial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eastAsia" w:ascii="Arial" w:hAnsi="Arial" w:cs="Arial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</w:t>
      </w:r>
    </w:p>
    <w:p w14:paraId="18679165">
      <w:pPr>
        <w:pStyle w:val="15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计算机语言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C++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</w:t>
      </w:r>
    </w:p>
    <w:p w14:paraId="4AE7D06B">
      <w:pPr>
        <w:pStyle w:val="15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专业技能：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Linux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ROS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Gazebo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PyBullet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Solidworks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Matlab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ADAMS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Keyshot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default" w:ascii="Arial" w:hAnsi="Arial" w:cs="Arial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LabView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等</w:t>
      </w:r>
    </w:p>
    <w:p w14:paraId="712028EA">
      <w:pPr>
        <w:pStyle w:val="15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特殊技能：Unitree Go1机器人的故障检测与修复，压力传感系统搭建，结构与驱动系统设计</w:t>
      </w:r>
    </w:p>
    <w:p w14:paraId="0E30E40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textAlignment w:val="auto"/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19685</wp:posOffset>
            </wp:positionV>
            <wp:extent cx="304165" cy="260350"/>
            <wp:effectExtent l="0" t="0" r="635" b="13970"/>
            <wp:wrapNone/>
            <wp:docPr id="36" name="https://photo-static-api.fotomore.com/creative/vcg/400/new/VCG41N1128631906.jpg?uid=386&amp;timestamp=1727319277&amp;sign=95f5a0f9ec0556e40f7198ec9cdcedf6" descr="业务团队图标-线系列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0&quot;,&quot;origin&quot;:0,&quot;type&quot;:&quot;pictures&quot;,&quot;user&quot;:&quot;41907313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https://photo-static-api.fotomore.com/creative/vcg/400/new/VCG41N1128631906.jpg?uid=386&amp;timestamp=1727319277&amp;sign=95f5a0f9ec0556e40f7198ec9cdcedf6" descr="业务团队图标-线系列"/>
                    <pic:cNvPicPr>
                      <a:picLocks noChangeAspect="1"/>
                    </pic:cNvPicPr>
                  </pic:nvPicPr>
                  <pic:blipFill>
                    <a:blip r:embed="rId15"/>
                    <a:srcRect l="9276" t="9520" r="78057" b="77753"/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inline distT="0" distB="0" distL="114300" distR="114300">
                <wp:extent cx="6275705" cy="291465"/>
                <wp:effectExtent l="0" t="0" r="3175" b="13335"/>
                <wp:docPr id="34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47700" y="9258300"/>
                          <a:ext cx="6275705" cy="291465"/>
                          <a:chOff x="1472" y="4024"/>
                          <a:chExt cx="9883" cy="459"/>
                        </a:xfrm>
                      </wpg:grpSpPr>
                      <wps:wsp>
                        <wps:cNvPr id="17" name="圆角矩形 52"/>
                        <wps:cNvSpPr/>
                        <wps:spPr>
                          <a:xfrm>
                            <a:off x="1472" y="4024"/>
                            <a:ext cx="2090" cy="427"/>
                          </a:xfrm>
                          <a:prstGeom prst="parallelogram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68530">
                              <w:pPr>
                                <w:pStyle w:val="10"/>
                                <w:rPr>
                                  <w:rFonts w:hint="default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直接连接符 5"/>
                        <wps:cNvCnPr/>
                        <wps:spPr>
                          <a:xfrm>
                            <a:off x="1490" y="4483"/>
                            <a:ext cx="98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2.95pt;width:494.15pt;" coordorigin="1472,4024" coordsize="9883,459" o:gfxdata="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BylKhU1gAAAAQBAAAPAAAAAAAAAAEAIAAAACIAAABkcnMvZG93bnJldi54&#10;bWxQSwECFAAUAAAACACHTuJAbmRr0YsDAAA6CAAADgAAAAAAAAABACAAAAAlAQAAZHJzL2Uyb0Rv&#10;Yy54bWxQSwUGAAAAAAYABgBZAQAAIgcAAAAA&#10;">
                <o:lock v:ext="edit" aspectratio="f"/>
                <v:shape id="圆角矩形 52" o:spid="_x0000_s1026" o:spt="7" type="#_x0000_t7" style="position:absolute;left:1472;top:4024;height:427;width:2090;mso-wrap-style:none;v-text-anchor:middle;" fillcolor="#1E386B [1604]" filled="t" stroked="f" coordsize="21600,21600" o:gfxdata="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eE7Sm5AAAA2wAA&#10;AA8AAAAAAAAAAQAgAAAAIgAAAGRycy9kb3ducmV2LnhtbFBLAQIUABQAAAAIAIdO4kAzLwWeOwAA&#10;ADkAAAAQAAAAAAAAAAEAIAAAAAgBAABkcnMvc2hhcGV4bWwueG1sUEsFBgAAAAAGAAYAWwEAALID&#10;AAAAAA==&#10;" adj="1103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0mm,0mm">
                    <w:txbxContent>
                      <w:p w14:paraId="46868530">
                        <w:pPr>
                          <w:pStyle w:val="10"/>
                          <w:rPr>
                            <w:rFonts w:hint="default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  <v:line id="直接连接符 5" o:spid="_x0000_s1026" o:spt="20" style="position:absolute;left:1490;top:4483;height:0;width:9865;" filled="f" stroked="t" coordsize="21600,21600" o:gfxdata="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2oT9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 [2412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3EE3912">
      <w:pPr>
        <w:pStyle w:val="15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技能背景：具有腿足式机器人软硬件项目经历，掌握结构、控制、规划和感知方面的理论和实践能力。</w:t>
      </w:r>
    </w:p>
    <w:p w14:paraId="791118EB">
      <w:pPr>
        <w:pStyle w:val="15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团队合作：擅长团队合作，有组织并指导团队进行项目的经历，能够按照指导教授要求协调项目进度。</w:t>
      </w:r>
    </w:p>
    <w:p w14:paraId="37CA19CF">
      <w:pPr>
        <w:pStyle w:val="15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沟通协调：具有良好的沟通能力，能够与同学和合作者建立良好关系，拥有与国际合作者交流的经验。</w:t>
      </w:r>
    </w:p>
    <w:sectPr>
      <w:headerReference r:id="rId3" w:type="default"/>
      <w:pgSz w:w="11906" w:h="16838"/>
      <w:pgMar w:top="0" w:right="1020" w:bottom="0" w:left="10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B4CD7E0-DC10-4219-8153-96CD1B22635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C5D13667-5CCA-42A5-9F77-B7DE2637C18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D838069-0142-472E-BF9D-CB19B93FA49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635A5C95-C52C-4CBD-9ED0-F5B2EA3B451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A9F9DC67-D7E2-4800-BCF8-9F5E3C65551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639E47B3-48E2-49F9-BF8D-F64E098E491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23D19EB1-04AD-45C0-BF06-00D88C31A287}"/>
  </w:font>
  <w:font w:name="思源黑体 CN Medium">
    <w:altName w:val="黑体"/>
    <w:panose1 w:val="020B0600000000000000"/>
    <w:charset w:val="86"/>
    <w:family w:val="swiss"/>
    <w:pitch w:val="default"/>
    <w:sig w:usb0="00000000" w:usb1="00000000" w:usb2="00000016" w:usb3="00000000" w:csb0="60060107" w:csb1="00000000"/>
    <w:embedRegular r:id="rId8" w:fontKey="{19859CD3-D7FB-4395-8C63-0B9765EF8132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9" w:fontKey="{B340C5DE-0867-428C-98E7-2DC0F2C29B2A}"/>
  </w:font>
  <w:font w:name="思源黑体 CN Heavy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  <w:embedRegular r:id="rId10" w:fontKey="{50ADFED2-F2BF-4457-B0B5-2463B85814FD}"/>
  </w:font>
  <w:font w:name="思源黑体 CN Medium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543D4">
    <w:pPr>
      <w:pStyle w:val="4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-647700</wp:posOffset>
              </wp:positionH>
              <wp:positionV relativeFrom="paragraph">
                <wp:posOffset>-444500</wp:posOffset>
              </wp:positionV>
              <wp:extent cx="7560310" cy="2204085"/>
              <wp:effectExtent l="0" t="0" r="2540" b="635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2204067"/>
                        <a:chOff x="0" y="0"/>
                        <a:chExt cx="7560310" cy="2204067"/>
                      </a:xfrm>
                    </wpg:grpSpPr>
                    <wpg:grpSp>
                      <wpg:cNvPr id="44" name="组合 44"/>
                      <wpg:cNvGrpSpPr/>
                      <wpg:grpSpPr>
                        <a:xfrm>
                          <a:off x="0" y="0"/>
                          <a:ext cx="7560310" cy="575310"/>
                          <a:chOff x="5617" y="424"/>
                          <a:chExt cx="11906" cy="906"/>
                        </a:xfrm>
                      </wpg:grpSpPr>
                      <wps:wsp>
                        <wps:cNvPr id="46" name="矩形 32"/>
                        <wps:cNvSpPr/>
                        <wps:spPr>
                          <a:xfrm>
                            <a:off x="5617" y="810"/>
                            <a:ext cx="11906" cy="7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"/>
                        <wps:cNvSpPr txBox="1"/>
                        <wps:spPr>
                          <a:xfrm>
                            <a:off x="10483" y="424"/>
                            <a:ext cx="1739" cy="8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26315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1E386B" w:themeColor="accent1" w:themeShade="80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80"/>
                        <wps:cNvSpPr txBox="1"/>
                        <wps:spPr>
                          <a:xfrm>
                            <a:off x="10390" y="905"/>
                            <a:ext cx="1738" cy="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55A69">
                              <w:pPr>
                                <w:tabs>
                                  <w:tab w:val="left" w:pos="960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PERSONAL</w:t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color w:val="1E386B" w:themeColor="accent1" w:themeShade="80"/>
                                  <w:sz w:val="16"/>
                                  <w:szCs w:val="1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grpSp>
                    <wps:wsp>
                      <wps:cNvPr id="3" name="平行四边形 3"/>
                      <wps:cNvSpPr/>
                      <wps:spPr>
                        <a:xfrm>
                          <a:off x="5923128" y="286603"/>
                          <a:ext cx="1599255" cy="1917464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1pt;margin-top:-35pt;height:173.55pt;width:595.3pt;z-index:251661312;mso-width-relative:page;mso-height-relative:page;" coordsize="7560310,2204067" o:gfxdata="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Ii2Px7bAAAADQEAAA8AAAAA&#10;AAAAAQAgAAAAIgAAAGRycy9kb3ducmV2LnhtbFBLAQIUABQAAAAIAIdO4kDkRIOEEgQAAK8PAAAO&#10;AAAAAAAAAAEAIAAAACoBAABkcnMvZTJvRG9jLnhtbFBLBQYAAAAABgAGAFkBAACuBwAAAAA=&#10;">
              <o:lock v:ext="edit" aspectratio="f"/>
              <v:group id="_x0000_s1026" o:spid="_x0000_s1026" o:spt="203" style="position:absolute;left:0;top:0;height:575310;width:7560310;" coordorigin="5617,424" coordsize="11906,906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<o:lock v:ext="edit" aspectratio="f"/>
                <v:rect id="矩形 32" o:spid="_x0000_s1026" o:spt="1" style="position:absolute;left:5617;top:810;height:74;width:11906;mso-wrap-style:none;v-text-anchor:middle;" fillcolor="#1E386B [1604]" filled="t" stroked="f" coordsize="21600,21600" o:gfxdata="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IZO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" o:spid="_x0000_s1026" o:spt="202" type="#_x0000_t202" style="position:absolute;left:10483;top:424;height:830;width:1739;mso-wrap-style:none;" fillcolor="#FFFFFF [3212]" filled="t" stroked="f" coordsize="21600,21600" o:gfxdata="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/ao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 w14:paraId="2626315E">
                        <w:pPr>
                          <w:adjustRightInd w:val="0"/>
                          <w:snapToGrid w:val="0"/>
                          <w:jc w:val="center"/>
                          <w:rPr>
                            <w:rFonts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1E386B" w:themeColor="accent1" w:themeShade="80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80" o:spid="_x0000_s1026" o:spt="202" type="#_x0000_t202" style="position:absolute;left:10390;top:905;height:425;width:1738;mso-wrap-style:none;" filled="f" stroked="f" coordsize="21600,21600" o:gfxdata="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8EV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355A69">
                        <w:pPr>
                          <w:tabs>
                            <w:tab w:val="left" w:pos="960"/>
                          </w:tabs>
                          <w:adjustRightInd w:val="0"/>
                          <w:snapToGrid w:val="0"/>
                          <w:jc w:val="left"/>
                          <w:rPr>
                            <w:rFonts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PERSONAL</w:t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color w:val="1E386B" w:themeColor="accent1" w:themeShade="80"/>
                            <w:sz w:val="16"/>
                            <w:szCs w:val="16"/>
                          </w:rPr>
                          <w:t>RESUME</w:t>
                        </w:r>
                      </w:p>
                    </w:txbxContent>
                  </v:textbox>
                </v:shape>
              </v:group>
              <v:shape id="_x0000_s1026" o:spid="_x0000_s1026" o:spt="7" type="#_x0000_t7" style="position:absolute;left:5923128;top:286603;height:1917464;width:1599255;v-text-anchor:middle;" fillcolor="#1E386B [1604]" filled="t" stroked="f" coordsize="21600,21600" o:gfxdata="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2b62vQAA&#10;ANoAAAAPAAAAAAAAAAEAIAAAACIAAABkcnMvZG93bnJldi54bWxQSwECFAAUAAAACACHTuJAMy8F&#10;njsAAAA5AAAAEAAAAAAAAAABACAAAAAMAQAAZHJzL3NoYXBleG1sLnhtbFBLBQYAAAAABgAGAFsB&#10;AAC2AwAAAAA=&#10;" adj="5400">
                <v:fill on="t" focussize="0,0"/>
                <v:stroke on="f" weight="1pt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27A1D"/>
    <w:multiLevelType w:val="singleLevel"/>
    <w:tmpl w:val="A0927A1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06AFB31"/>
    <w:multiLevelType w:val="singleLevel"/>
    <w:tmpl w:val="C06AFB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81F3F85"/>
    <w:multiLevelType w:val="singleLevel"/>
    <w:tmpl w:val="D81F3F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0B30D95"/>
    <w:multiLevelType w:val="singleLevel"/>
    <w:tmpl w:val="E0B30D9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sz w:val="18"/>
      </w:rPr>
    </w:lvl>
  </w:abstractNum>
  <w:abstractNum w:abstractNumId="4">
    <w:nsid w:val="E0E256AF"/>
    <w:multiLevelType w:val="singleLevel"/>
    <w:tmpl w:val="E0E256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E8828C9"/>
    <w:multiLevelType w:val="singleLevel"/>
    <w:tmpl w:val="0E8828C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8331F87"/>
    <w:multiLevelType w:val="singleLevel"/>
    <w:tmpl w:val="28331F8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embedSystemFonts/>
  <w:bordersDoNotSurroundHeader w:val="0"/>
  <w:bordersDoNotSurroundFooter w:val="0"/>
  <w:attachedTemplate r:id="rId1"/>
  <w:documentProtection w:enforcement="0"/>
  <w:defaultTabStop w:val="418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yNWNlNDQ2NzIzOWFhNGQzNTljZjIyNTAwMDJkZjgifQ=="/>
  </w:docVars>
  <w:rsids>
    <w:rsidRoot w:val="08955E55"/>
    <w:rsid w:val="005521ED"/>
    <w:rsid w:val="00740C13"/>
    <w:rsid w:val="0095684A"/>
    <w:rsid w:val="00C8241A"/>
    <w:rsid w:val="00D15985"/>
    <w:rsid w:val="00FE4CD9"/>
    <w:rsid w:val="0365214C"/>
    <w:rsid w:val="03DF2ED1"/>
    <w:rsid w:val="04714B20"/>
    <w:rsid w:val="04A70542"/>
    <w:rsid w:val="04B372F4"/>
    <w:rsid w:val="06514C09"/>
    <w:rsid w:val="071E2D3E"/>
    <w:rsid w:val="08955E55"/>
    <w:rsid w:val="0ACC0D02"/>
    <w:rsid w:val="0C6F7B97"/>
    <w:rsid w:val="0C7B02EA"/>
    <w:rsid w:val="0EBE7516"/>
    <w:rsid w:val="0F2F360E"/>
    <w:rsid w:val="0FD77F2D"/>
    <w:rsid w:val="10094817"/>
    <w:rsid w:val="10EA1EE2"/>
    <w:rsid w:val="11E64458"/>
    <w:rsid w:val="127C4DBC"/>
    <w:rsid w:val="14485C36"/>
    <w:rsid w:val="178D7FCE"/>
    <w:rsid w:val="17F3167D"/>
    <w:rsid w:val="194C7D3C"/>
    <w:rsid w:val="198A387A"/>
    <w:rsid w:val="1B124510"/>
    <w:rsid w:val="1B7A6CE4"/>
    <w:rsid w:val="1D13631D"/>
    <w:rsid w:val="1E4972D7"/>
    <w:rsid w:val="1E7C1811"/>
    <w:rsid w:val="1EE6018D"/>
    <w:rsid w:val="1F02271A"/>
    <w:rsid w:val="1F6B0692"/>
    <w:rsid w:val="1FEA50A5"/>
    <w:rsid w:val="1FEE7653"/>
    <w:rsid w:val="213F13E8"/>
    <w:rsid w:val="22C77D45"/>
    <w:rsid w:val="23CD36CA"/>
    <w:rsid w:val="23DA3BEC"/>
    <w:rsid w:val="242B6642"/>
    <w:rsid w:val="26C613CF"/>
    <w:rsid w:val="28041684"/>
    <w:rsid w:val="29693E94"/>
    <w:rsid w:val="2B732DA8"/>
    <w:rsid w:val="2C491D5B"/>
    <w:rsid w:val="31E05498"/>
    <w:rsid w:val="36935DFC"/>
    <w:rsid w:val="373D426B"/>
    <w:rsid w:val="38CA0A91"/>
    <w:rsid w:val="38D25F30"/>
    <w:rsid w:val="3B31058A"/>
    <w:rsid w:val="3E9C21BE"/>
    <w:rsid w:val="3EBB74C3"/>
    <w:rsid w:val="40DD76C2"/>
    <w:rsid w:val="41E9571B"/>
    <w:rsid w:val="43F87E97"/>
    <w:rsid w:val="44240C8C"/>
    <w:rsid w:val="44460EBB"/>
    <w:rsid w:val="45EE77A4"/>
    <w:rsid w:val="46192347"/>
    <w:rsid w:val="464B3F16"/>
    <w:rsid w:val="46DC584E"/>
    <w:rsid w:val="46DD18E6"/>
    <w:rsid w:val="485D29BF"/>
    <w:rsid w:val="48A56114"/>
    <w:rsid w:val="48C91E02"/>
    <w:rsid w:val="48D12D37"/>
    <w:rsid w:val="4941408E"/>
    <w:rsid w:val="4ABF34BD"/>
    <w:rsid w:val="4AE9678B"/>
    <w:rsid w:val="4DFC67D6"/>
    <w:rsid w:val="4E125FF9"/>
    <w:rsid w:val="4F552641"/>
    <w:rsid w:val="4FDE7304"/>
    <w:rsid w:val="51BC0756"/>
    <w:rsid w:val="526F11D5"/>
    <w:rsid w:val="5393682D"/>
    <w:rsid w:val="53EE4D91"/>
    <w:rsid w:val="558877EE"/>
    <w:rsid w:val="57C85DD8"/>
    <w:rsid w:val="58627B7D"/>
    <w:rsid w:val="5A293C97"/>
    <w:rsid w:val="5B825A4F"/>
    <w:rsid w:val="5CDF79EE"/>
    <w:rsid w:val="5D690495"/>
    <w:rsid w:val="5EF16F67"/>
    <w:rsid w:val="600B2007"/>
    <w:rsid w:val="604A33D1"/>
    <w:rsid w:val="60563B24"/>
    <w:rsid w:val="61E15FB7"/>
    <w:rsid w:val="63862972"/>
    <w:rsid w:val="640C1E46"/>
    <w:rsid w:val="644545DB"/>
    <w:rsid w:val="64EB690D"/>
    <w:rsid w:val="67C223E6"/>
    <w:rsid w:val="67D10F9F"/>
    <w:rsid w:val="6885769C"/>
    <w:rsid w:val="6A6B0B13"/>
    <w:rsid w:val="6C705F6D"/>
    <w:rsid w:val="6ED706E7"/>
    <w:rsid w:val="71C72AD3"/>
    <w:rsid w:val="72710410"/>
    <w:rsid w:val="72CE1C3F"/>
    <w:rsid w:val="774B7D02"/>
    <w:rsid w:val="775D2472"/>
    <w:rsid w:val="7763329E"/>
    <w:rsid w:val="780472F2"/>
    <w:rsid w:val="78574485"/>
    <w:rsid w:val="795C41E0"/>
    <w:rsid w:val="7A607152"/>
    <w:rsid w:val="7ACF29F8"/>
    <w:rsid w:val="7B7535A0"/>
    <w:rsid w:val="7CBC51FE"/>
    <w:rsid w:val="7CCC024A"/>
    <w:rsid w:val="7ED473F0"/>
    <w:rsid w:val="7EF56477"/>
    <w:rsid w:val="7F7E49ED"/>
    <w:rsid w:val="7F9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40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简历_内容主区_大标题_文本框"/>
    <w:qFormat/>
    <w:uiPriority w:val="0"/>
    <w:pPr>
      <w:adjustRightInd w:val="0"/>
      <w:snapToGrid w:val="0"/>
      <w:spacing w:line="180" w:lineRule="auto"/>
      <w:jc w:val="center"/>
      <w:textAlignment w:val="center"/>
    </w:pPr>
    <w:rPr>
      <w:rFonts w:ascii="思源黑体 CN Medium" w:hAnsi="思源黑体 CN Medium" w:eastAsia="思源黑体 CN Medium" w:cs="思源黑体 CN Medium"/>
      <w:sz w:val="28"/>
      <w:szCs w:val="36"/>
      <w:lang w:val="en-US" w:eastAsia="zh-CN" w:bidi="ar-SA"/>
    </w:rPr>
  </w:style>
  <w:style w:type="paragraph" w:customStyle="1" w:styleId="11">
    <w:name w:val="简历_内容主区_大标题_段落"/>
    <w:basedOn w:val="1"/>
    <w:qFormat/>
    <w:uiPriority w:val="0"/>
    <w:pPr>
      <w:adjustRightInd w:val="0"/>
      <w:snapToGrid w:val="0"/>
      <w:spacing w:before="312" w:beforeLines="100" w:after="156" w:afterLines="50"/>
    </w:pPr>
    <w:rPr>
      <w:rFonts w:ascii="Calibri" w:hAnsi="Calibri" w:eastAsia="宋体"/>
    </w:rPr>
  </w:style>
  <w:style w:type="paragraph" w:customStyle="1" w:styleId="12">
    <w:name w:val="简历_个人信息_正文_段落"/>
    <w:qFormat/>
    <w:uiPriority w:val="0"/>
    <w:pPr>
      <w:tabs>
        <w:tab w:val="left" w:pos="3500"/>
      </w:tabs>
      <w:adjustRightInd w:val="0"/>
      <w:snapToGrid w:val="0"/>
      <w:spacing w:before="50" w:beforeLines="50"/>
      <w:contextualSpacing/>
    </w:pPr>
    <w:rPr>
      <w:rFonts w:ascii="思源黑体 CN Medium" w:hAnsi="思源黑体 CN Medium" w:eastAsia="思源黑体 CN Medium" w:cs="思源黑体 CN Medium"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简历_内容主区_副标题_段落"/>
    <w:qFormat/>
    <w:uiPriority w:val="0"/>
    <w:pPr>
      <w:tabs>
        <w:tab w:val="center" w:pos="5020"/>
        <w:tab w:val="right" w:pos="9860"/>
      </w:tabs>
      <w:adjustRightInd w:val="0"/>
      <w:snapToGrid w:val="0"/>
      <w:spacing w:before="156" w:beforeLines="50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  <w:shd w:val="clear" w:color="auto" w:fill="FFFFFF"/>
      <w:lang w:val="en-US" w:eastAsia="zh-CN" w:bidi="ar-SA"/>
    </w:rPr>
  </w:style>
  <w:style w:type="paragraph" w:customStyle="1" w:styleId="14">
    <w:name w:val="简历_内容主区_三级标题_段落"/>
    <w:qFormat/>
    <w:uiPriority w:val="0"/>
    <w:pPr>
      <w:adjustRightInd w:val="0"/>
      <w:snapToGrid w:val="0"/>
    </w:pPr>
    <w:rPr>
      <w:rFonts w:ascii="思源黑体 CN Medium" w:hAnsi="思源黑体 CN Medium" w:eastAsia="思源黑体 CN Medium" w:cs="思源黑体 CN Medium"/>
      <w:color w:val="404040" w:themeColor="text1" w:themeTint="BF"/>
      <w:kern w:val="2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">
    <w:name w:val="简历_内容主区_正文_段落"/>
    <w:qFormat/>
    <w:uiPriority w:val="0"/>
    <w:pPr>
      <w:shd w:val="clear" w:color="auto" w:fill="FFFFFF"/>
      <w:wordWrap w:val="0"/>
      <w:adjustRightInd w:val="0"/>
      <w:snapToGrid w:val="0"/>
      <w:contextualSpacing/>
    </w:pPr>
    <w:rPr>
      <w:rFonts w:ascii="思源黑体 CN Medium" w:hAnsi="思源黑体 CN Medium" w:eastAsia="思源黑体 CN Medium" w:cs="Times New Roman"/>
      <w:color w:val="404040" w:themeColor="text1" w:themeTint="BF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">
    <w:name w:val="简历_个人信息_姓名_字符样式1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sz w:val="22"/>
      <w:szCs w:val="22"/>
    </w:rPr>
  </w:style>
  <w:style w:type="paragraph" w:customStyle="1" w:styleId="17">
    <w:name w:val="简历_个人信息_姓名_段落"/>
    <w:link w:val="18"/>
    <w:qFormat/>
    <w:uiPriority w:val="0"/>
    <w:pPr>
      <w:adjustRightInd w:val="0"/>
      <w:snapToGrid w:val="0"/>
      <w:textAlignment w:val="center"/>
    </w:pPr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  <w:lang w:val="en-US" w:eastAsia="zh-CN" w:bidi="ar-SA"/>
    </w:rPr>
  </w:style>
  <w:style w:type="character" w:customStyle="1" w:styleId="18">
    <w:name w:val="简历_个人信息_姓名_段落 Char"/>
    <w:link w:val="17"/>
    <w:qFormat/>
    <w:uiPriority w:val="0"/>
    <w:rPr>
      <w:rFonts w:ascii="思源黑体 CN Medium" w:hAnsi="思源黑体 CN Medium" w:eastAsia="思源黑体 CN Medium" w:cs="思源黑体 CN Medium"/>
      <w:b/>
      <w:bCs/>
      <w:color w:val="1E386B" w:themeColor="accent1" w:themeShade="80"/>
      <w:kern w:val="2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iyu\AppData\Roaming\kingsoft\office6\templates\download\5272e84f511f686d3c01ca1d2438e36a\&#20010;&#20154;&#31616;&#21382;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个人简历.docx</Template>
  <Pages>2</Pages>
  <Words>1178</Words>
  <Characters>2411</Characters>
  <Lines>4</Lines>
  <Paragraphs>1</Paragraphs>
  <TotalTime>2</TotalTime>
  <ScaleCrop>false</ScaleCrop>
  <LinksUpToDate>false</LinksUpToDate>
  <CharactersWithSpaces>2587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2024-09-24T07:09:00Z</dcterms:created>
  <dc:creator>Enormous Eyes</dc:creator>
  <cp:lastModifiedBy>Enormous Eyes</cp:lastModifiedBy>
  <dcterms:modified xsi:type="dcterms:W3CDTF">2025-04-17T14:48:37Z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AC864C002AB14A5483A24821D5AE230E_13</vt:lpwstr>
  </property>
  <property fmtid="{D5CDD505-2E9C-101B-9397-08002B2CF9AE}" pid="4" name="KSOTemplateDocerSaveRecord">
    <vt:lpwstr>eyJoZGlkIjoiMjIyNWNlNDQ2NzIzOWFhNGQzNTljZjIyNTAwMDJkZjgiLCJ1c2VySWQiOiI0MTkwNzMxMzIifQ==</vt:lpwstr>
  </property>
</Properties>
</file>